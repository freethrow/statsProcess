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534A28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DDE5CA7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83B336" wp14:editId="6F7F7BD5">
                      <wp:extent cx="5379720" cy="2247900"/>
                      <wp:effectExtent l="0" t="0" r="0" b="0"/>
                      <wp:docPr id="1001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9720" cy="2247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8C0534" w14:textId="77777777" w:rsidR="00F30845" w:rsidRDefault="00F30845" w:rsidP="004B7E44">
                                  <w:pPr>
                                    <w:pStyle w:val="Title"/>
                                  </w:pPr>
                                  <w:r>
                                    <w:t>Serbia interscambio</w:t>
                                  </w:r>
                                </w:p>
                                <w:p w14:paraId="35844715" w14:textId="0D359836" w:rsidR="004B7E44" w:rsidRPr="004B7E44" w:rsidRDefault="00F30845" w:rsidP="004B7E44">
                                  <w:pPr>
                                    <w:pStyle w:val="Title"/>
                                  </w:pPr>
                                  <w:r>
                                    <w:t>commerciale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083B3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23.6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" filled="f" stroked="f" strokeweight=".5pt">
                      <v:textbox>
                        <w:txbxContent>
                          <w:p w14:paraId="7C8C0534" w14:textId="77777777" w:rsidR="00F30845" w:rsidRDefault="00F30845" w:rsidP="004B7E44">
                            <w:pPr>
                              <w:pStyle w:val="Title"/>
                            </w:pPr>
                            <w:r>
                              <w:t>Serbia interscambio</w:t>
                            </w:r>
                          </w:p>
                          <w:p w14:paraId="35844715" w14:textId="0D359836" w:rsidR="004B7E44" w:rsidRPr="004B7E44" w:rsidRDefault="00F30845" w:rsidP="004B7E44">
                            <w:pPr>
                              <w:pStyle w:val="Title"/>
                            </w:pPr>
                            <w:r>
                              <w:t>commerciale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952AA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857D71" wp14:editId="0A2A4560">
                      <wp:extent cx="785611" cy="0"/>
                      <wp:effectExtent l="0" t="38100" r="52705" b="38100"/>
                      <wp:docPr id="1002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5722A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391A35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B427E1" wp14:editId="246A9877">
                      <wp:extent cx="5138670" cy="746975"/>
                      <wp:effectExtent l="0" t="0" r="0" b="0"/>
                      <wp:docPr id="100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99D718" w14:textId="3E30346F" w:rsidR="004B7E44" w:rsidRPr="00243B57" w:rsidRDefault="00243B57" w:rsidP="004B7E44">
                                  <w:pPr>
                                    <w:pStyle w:val="Subtitle"/>
                                    <w:rPr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 xml:space="preserve">periodo</w:t>
                                  </w:r>
                                  <w:proofErr w:type="spellEnd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 xml:space="preserve"> </w:t>
                                  </w:r>
                                  <w:proofErr w:type="gramStart"/>
                                  <w:r w:rsidRPr="00243B57">
                                    <w:rPr>
                                      <w:sz w:val="48"/>
                                      <w:szCs w:val="16"/>
                                    </w:rPr>
                                    <w:t xml:space="preserve"> 01-09.2022.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B427E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7299D718" w14:textId="3E30346F" w:rsidR="004B7E44" w:rsidRPr="00243B57" w:rsidRDefault="00243B57" w:rsidP="004B7E44">
                            <w:pPr>
                              <w:pStyle w:val="Subtitle"/>
                              <w:rPr>
                                <w:sz w:val="48"/>
                                <w:szCs w:val="16"/>
                              </w:rPr>
                            </w:pPr>
                            <w:proofErr w:type="spellStart"/>
                            <w:r w:rsidRPr="00243B57">
                              <w:rPr>
                                <w:sz w:val="48"/>
                                <w:szCs w:val="16"/>
                              </w:rPr>
                              <w:t xml:space="preserve">periodo</w:t>
                            </w:r>
                            <w:proofErr w:type="spellEnd"/>
                            <w:r w:rsidRPr="00243B57">
                              <w:rPr>
                                <w:sz w:val="48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243B57">
                              <w:rPr>
                                <w:sz w:val="48"/>
                                <w:szCs w:val="16"/>
                              </w:rPr>
                              <w:t xml:space="preserve"> 01-09.2022.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E29C00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4B6E3C" w14:textId="2D4BF0C2" w:rsidR="004B7E44" w:rsidRDefault="004E0862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4FB94BDE" wp14:editId="632E00F7">
                      <wp:simplePos x="0" y="0"/>
                      <wp:positionH relativeFrom="column">
                        <wp:posOffset>-408940</wp:posOffset>
                      </wp:positionH>
                      <wp:positionV relativeFrom="page">
                        <wp:posOffset>-3914140</wp:posOffset>
                      </wp:positionV>
                      <wp:extent cx="6748145" cy="5984875"/>
                      <wp:effectExtent l="76200" t="57150" r="71755" b="92075"/>
                      <wp:wrapNone/>
                      <wp:docPr id="1004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48145" cy="59848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6A60AA" id="Rectangle 2" o:spid="_x0000_s1026" alt="colored rectangle" style="position:absolute;margin-left:-32.2pt;margin-top:-308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" fillcolor="#1d7d74 [3206]" strokecolor="white [3201]" strokeweight="3pt">
                      <v:shadow on="t" color="black" opacity="24903f" origin=",.5" offset="0,.55556mm"/>
                      <w10:wrap anchory="page"/>
                    </v:rect>
                  </w:pict>
                </mc:Fallback>
              </mc:AlternateContent>
            </w:r>
          </w:p>
          <w:p w14:paraId="2BD0A3D4" w14:textId="55601C64" w:rsidR="004B7E44" w:rsidRDefault="004E0862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6553E7BA" wp14:editId="10A3D23B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950595</wp:posOffset>
                      </wp:positionV>
                      <wp:extent cx="3436620" cy="1005840"/>
                      <wp:effectExtent l="0" t="0" r="0" b="3810"/>
                      <wp:wrapTight wrapText="bothSides">
                        <wp:wrapPolygon edited="0">
                          <wp:start x="359" y="0"/>
                          <wp:lineTo x="359" y="21273"/>
                          <wp:lineTo x="21193" y="21273"/>
                          <wp:lineTo x="21193" y="0"/>
                          <wp:lineTo x="359" y="0"/>
                        </wp:wrapPolygon>
                      </wp:wrapTight>
                      <wp:docPr id="100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6620" cy="1005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FC4D48" w14:textId="77777777" w:rsidR="004E0862" w:rsidRPr="004E0862" w:rsidRDefault="004E0862" w:rsidP="004E0862">
                                  <w:pPr>
                                    <w:jc w:val="center"/>
                                    <w:rPr>
                                      <w:lang w:val="it-IT"/>
                                    </w:rPr>
                                  </w:pPr>
                                  <w:r w:rsidRPr="004E0862">
                                    <w:rPr>
                                      <w:lang w:val="it-IT"/>
                                    </w:rPr>
                                    <w:t>m.aleksendric@ice.it</w:t>
                                  </w:r>
                                </w:p>
                                <w:p w14:paraId="242D762F" w14:textId="5DCB1717" w:rsidR="004E0862" w:rsidRDefault="004E0862" w:rsidP="004E0862">
                                  <w:pPr>
                                    <w:jc w:val="center"/>
                                    <w:rPr>
                                      <w:lang w:val="it-IT"/>
                                    </w:rPr>
                                  </w:pPr>
                                  <w:r w:rsidRPr="004E0862">
                                    <w:rPr>
                                      <w:lang w:val="it-IT"/>
                                    </w:rPr>
                                    <w:t>Agenzia ICE ufficio di  Belgrad</w:t>
                                  </w:r>
                                  <w:r>
                                    <w:rPr>
                                      <w:lang w:val="it-IT"/>
                                    </w:rPr>
                                    <w:t>o</w:t>
                                  </w:r>
                                </w:p>
                                <w:p w14:paraId="5341B43B" w14:textId="35B6FDDD" w:rsidR="004E0862" w:rsidRPr="004E0862" w:rsidRDefault="004E0862" w:rsidP="004E0862">
                                  <w:pPr>
                                    <w:jc w:val="center"/>
                                    <w:rPr>
                                      <w:lang w:val="it-IT"/>
                                    </w:rPr>
                                  </w:pPr>
                                  <w:r>
                                    <w:rPr>
                                      <w:lang w:val="it-IT"/>
                                    </w:rPr>
                                    <w:t>belgrado@ice.it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53E7BA" id="Text Box 7" o:spid="_x0000_s1028" type="#_x0000_t202" style="position:absolute;margin-left:120.6pt;margin-top:74.85pt;width:270.6pt;height:79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" filled="f" stroked="f" strokeweight=".5pt">
                      <v:textbox>
                        <w:txbxContent>
                          <w:p w14:paraId="02FC4D48" w14:textId="77777777" w:rsidR="004E0862" w:rsidRPr="004E0862" w:rsidRDefault="004E0862" w:rsidP="004E0862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 w:rsidRPr="004E0862">
                              <w:rPr>
                                <w:lang w:val="it-IT"/>
                              </w:rPr>
                              <w:t>m.aleksendric@ice.it</w:t>
                            </w:r>
                          </w:p>
                          <w:p w14:paraId="242D762F" w14:textId="5DCB1717" w:rsidR="004E0862" w:rsidRDefault="004E0862" w:rsidP="004E0862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 w:rsidRPr="004E0862">
                              <w:rPr>
                                <w:lang w:val="it-IT"/>
                              </w:rPr>
                              <w:t>Agenzia ICE ufficio di  Belgrad</w:t>
                            </w:r>
                            <w:r>
                              <w:rPr>
                                <w:lang w:val="it-IT"/>
                              </w:rPr>
                              <w:t>o</w:t>
                            </w:r>
                          </w:p>
                          <w:p w14:paraId="5341B43B" w14:textId="35B6FDDD" w:rsidR="004E0862" w:rsidRPr="004E0862" w:rsidRDefault="004E0862" w:rsidP="004E0862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belgrado@ice.it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</w:tbl>
    <w:p w14:paraId="22B989DE" w14:textId="2A87E2DB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715FBC9C" wp14:editId="00D392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006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AC6B7" w14:textId="2662DDA7" w:rsidR="004B7E44" w:rsidRDefault="004B7E44">
      <w:pPr>
        <w:spacing w:after="200"/>
      </w:pPr>
      <w:r>
        <w:br w:type="page"/>
      </w:r>
    </w:p>
    <w:p w14:paraId="1EF92FF0" w14:textId="77777777" w:rsidR="00F64673" w:rsidRDefault="00F64673" w:rsidP="00C47617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</w:p>
    <w:p w14:paraId="0BD89D02" w14:textId="014F4ED1" w:rsidR="004B7E44" w:rsidRPr="00F64673" w:rsidRDefault="00C47617" w:rsidP="00C47617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  <w:lang w:val="it-IT"/>
        </w:rPr>
      </w:pPr>
      <w:r w:rsidRPr="00F64673">
        <w:rPr>
          <w:rFonts w:asciiTheme="minorHAnsi" w:hAnsiTheme="minorHAnsi" w:cstheme="minorHAnsi"/>
          <w:b/>
          <w:i w:val="0"/>
          <w:sz w:val="48"/>
          <w:szCs w:val="24"/>
          <w:lang w:val="it-IT"/>
        </w:rPr>
        <w:t>Commercio Serbia - Mondo</w:t>
      </w:r>
    </w:p>
    <w:p w14:paraId="100C072F" w14:textId="77777777" w:rsidR="004B7E44" w:rsidRPr="00F64673" w:rsidRDefault="004B7E44" w:rsidP="004B7E44">
      <w:pPr>
        <w:rPr>
          <w:rFonts w:eastAsia="Times New Roman"/>
          <w:lang w:val="it-IT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E178BF" w:rsidRPr="0029155B" w14:paraId="3F424F66" w14:textId="77777777" w:rsidTr="00C47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765F40B5" w14:textId="3E78AAED" w:rsidR="00E178BF" w:rsidRPr="00925456" w:rsidRDefault="00925456" w:rsidP="004E294A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>Principali acquirenti di merce s</w:t>
            </w:r>
            <w:r>
              <w:rPr>
                <w:lang w:val="it-IT"/>
              </w:rPr>
              <w:t>erba</w:t>
            </w:r>
          </w:p>
        </w:tc>
      </w:tr>
      <w:tr w:rsidR="004C6E4F" w:rsidRPr="00E178BF" w14:paraId="4A8E45F7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4819465" w14:textId="0434EB82" w:rsidR="004C6E4F" w:rsidRPr="00FD1339" w:rsidRDefault="004C6E4F" w:rsidP="00E178BF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AE72C51" w14:textId="39D643D6" w:rsidR="004C6E4F" w:rsidRPr="00FD1339" w:rsidRDefault="004C6E4F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4F0694FB" w14:textId="0B5D4411" w:rsidR="004C6E4F" w:rsidRPr="00FD1339" w:rsidRDefault="004C6E4F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Germania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2,759,265,000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40.0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Italia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1,502,266,000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12.1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Bosnia-Erzegovina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1,488,953,000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32.7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Ungheria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1,019,494,000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27.1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Romania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890,396,000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-4.5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Cina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860,907,000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45.4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Fed.Russa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770,454,000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20.6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Montenegro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764,118,000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29.0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Croazia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718,267,000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44.3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Polonia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703,983,000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25.3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TOTALE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19,972,957,000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27.8</w:t>
            </w:r>
          </w:p>
        </w:tc>
      </w:tr>
    </w:tbl>
    <w:p w14:paraId="3A699424" w14:textId="146837CC" w:rsidR="004B7E44" w:rsidRDefault="004B7E44" w:rsidP="00E178BF"/>
    <w:p w14:paraId="7F65072F" w14:textId="5F1D85E8" w:rsid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0AA6F173" w14:textId="490D6572" w:rsidR="004E294A" w:rsidRPr="00D41D71" w:rsidRDefault="00D41D71" w:rsidP="00D41D71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07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-Esportazion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79D5A5A1" w14:textId="6E85145C" w:rsidR="00C47617" w:rsidRDefault="00C47617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p w14:paraId="026AFFEB" w14:textId="77777777" w:rsidR="006701EF" w:rsidRPr="004B7E44" w:rsidRDefault="006701EF" w:rsidP="004B7E44">
      <w:pPr>
        <w:pStyle w:val="Heading3"/>
        <w:rPr>
          <w:rFonts w:eastAsiaTheme="minorHAnsi"/>
          <w:b/>
          <w:i w:val="0"/>
          <w:sz w:val="44"/>
        </w:rPr>
      </w:pPr>
    </w:p>
    <w:p w14:paraId="6BF0C309" w14:textId="77777777" w:rsidR="00C47617" w:rsidRDefault="00C47617" w:rsidP="00C47617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C47617" w:rsidRPr="0029155B" w14:paraId="0DADE228" w14:textId="77777777" w:rsidTr="003B7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0E773160" w14:textId="66EE0C57" w:rsidR="00C47617" w:rsidRPr="00925456" w:rsidRDefault="00C47617" w:rsidP="003B76AD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fornitori</w:t>
            </w:r>
            <w:r w:rsidRPr="00925456">
              <w:rPr>
                <w:lang w:val="it-IT"/>
              </w:rPr>
              <w:t xml:space="preserve"> di merce s</w:t>
            </w:r>
            <w:r>
              <w:rPr>
                <w:lang w:val="it-IT"/>
              </w:rPr>
              <w:t>erba</w:t>
            </w:r>
          </w:p>
        </w:tc>
      </w:tr>
      <w:tr w:rsidR="00C47617" w:rsidRPr="00E178BF" w14:paraId="5FF6AB45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2C9C76F" w14:textId="77777777" w:rsidR="00C47617" w:rsidRPr="00FD1339" w:rsidRDefault="00C47617" w:rsidP="003B76AD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71F4E249" w14:textId="549EB06B" w:rsidR="00C47617" w:rsidRPr="00FD1339" w:rsidRDefault="0091758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="00C47617"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5A99F91D" w14:textId="77777777" w:rsidR="00C47617" w:rsidRPr="00FD1339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Cina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3,565,618,000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43.3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Germania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3,276,693,000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21.3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Fed.Russa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2,140,867,000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102.1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Italia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1,903,827,000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13.0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Ungheria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1,684,146,000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93.7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Turchia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1,505,214,000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50.2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Polonia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870,004,000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25.5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Iraq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828,326,000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75.6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Bosnia-Erzegovina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785,124,000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51.5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Romania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736,407,000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16.9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TOTALE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27,915,703,000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36.8</w:t>
            </w:r>
          </w:p>
        </w:tc>
      </w:tr>
    </w:tbl>
    <w:p w14:paraId="5EB49745" w14:textId="77777777" w:rsidR="00C47617" w:rsidRDefault="00C47617" w:rsidP="00C47617"/>
    <w:p w14:paraId="511C2588" w14:textId="77777777" w:rsidR="00C47617" w:rsidRDefault="00C47617" w:rsidP="00C47617">
      <w:pPr>
        <w:pStyle w:val="Heading3"/>
        <w:rPr>
          <w:rFonts w:eastAsiaTheme="minorHAnsi"/>
          <w:b/>
          <w:i w:val="0"/>
          <w:sz w:val="44"/>
        </w:rPr>
      </w:pPr>
    </w:p>
    <w:p w14:paraId="3FD8A8B9" w14:textId="0F437256" w:rsidR="00C47617" w:rsidRPr="00D41D71" w:rsidRDefault="00C47617" w:rsidP="00C47617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08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-Importazion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565E15E" w14:textId="0B52E5E5" w:rsidR="00E94B5F" w:rsidRDefault="00E94B5F" w:rsidP="004B7E44"/>
    <w:p w14:paraId="064A3E5D" w14:textId="694723CA" w:rsidR="00FD1339" w:rsidRDefault="00FD1339">
      <w:pPr>
        <w:spacing w:after="200"/>
      </w:pPr>
      <w:r>
        <w:br w:type="page"/>
      </w:r>
    </w:p>
    <w:p w14:paraId="2E133776" w14:textId="77777777" w:rsidR="00FD1339" w:rsidRDefault="00FD1339" w:rsidP="00FD1339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FD1339" w:rsidRPr="0029155B" w14:paraId="63098975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43831C" w14:textId="79CEC867" w:rsidR="00FD1339" w:rsidRPr="00925456" w:rsidRDefault="00FD1339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partners commerciali della Serbia</w:t>
            </w:r>
          </w:p>
        </w:tc>
      </w:tr>
      <w:tr w:rsidR="00FD1339" w:rsidRPr="00E178BF" w14:paraId="3169B852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FEB47DC" w14:textId="77777777" w:rsidR="00FD1339" w:rsidRPr="00FD1339" w:rsidRDefault="00FD1339" w:rsidP="00AC0CAC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030B484" w14:textId="142658FD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789ED83" w14:textId="77777777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Germania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6,035,958,000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29.8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Cina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4,426,525,000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43.7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Italia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3,406,093,000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12.6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Fed.Russa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2,911,321,000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80.5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Ungheria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2,703,640,000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68.6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Bosnia-Erzegovina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2,274,077,000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39.2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Turchia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1,803,741,000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50.5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Romania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1,626,803,000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5.2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Polonia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1,573,987,000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25.4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Austria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1,346,061,000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36.3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TOTALE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47,888,660,000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gramStart"/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33.0</w:t>
            </w:r>
          </w:p>
        </w:tc>
      </w:tr>
    </w:tbl>
    <w:p w14:paraId="0DF70F4B" w14:textId="77777777" w:rsidR="00FD1339" w:rsidRDefault="00FD1339" w:rsidP="00FD1339"/>
    <w:p w14:paraId="5A127B2C" w14:textId="77777777" w:rsidR="00FD1339" w:rsidRDefault="00FD1339" w:rsidP="00FD1339">
      <w:pPr>
        <w:pStyle w:val="Heading3"/>
        <w:rPr>
          <w:rFonts w:eastAsiaTheme="minorHAnsi"/>
          <w:b/>
          <w:i w:val="0"/>
          <w:sz w:val="44"/>
        </w:rPr>
      </w:pPr>
    </w:p>
    <w:p w14:paraId="120C3967" w14:textId="702A9EA8" w:rsidR="00FD1339" w:rsidRPr="00D41D71" w:rsidRDefault="00FD1339" w:rsidP="00FD1339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0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-Interscamb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934EA73" w14:textId="3EEE8E7F" w:rsidR="007A4A4C" w:rsidRDefault="007A4A4C">
      <w:pPr>
        <w:spacing w:after="200"/>
      </w:pPr>
      <w:r>
        <w:br w:type="page"/>
      </w:r>
    </w:p>
    <w:p w14:paraId="291A3CF9" w14:textId="05CD0062" w:rsidR="007A4A4C" w:rsidRPr="007A4A4C" w:rsidRDefault="007A4A4C" w:rsidP="007A4A4C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  <w:proofErr w:type="spellStart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lastRenderedPageBreak/>
        <w:t>Commercio</w:t>
      </w:r>
      <w:proofErr w:type="spellEnd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t xml:space="preserve"> Serbia - </w:t>
      </w:r>
      <w:r>
        <w:rPr>
          <w:rFonts w:asciiTheme="minorHAnsi" w:hAnsiTheme="minorHAnsi" w:cstheme="minorHAnsi"/>
          <w:b/>
          <w:i w:val="0"/>
          <w:sz w:val="48"/>
          <w:szCs w:val="24"/>
        </w:rPr>
        <w:t>Italia</w:t>
      </w:r>
    </w:p>
    <w:p w14:paraId="6EA1D5B3" w14:textId="77777777" w:rsidR="007A4A4C" w:rsidRDefault="007A4A4C" w:rsidP="007A4A4C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7A4A4C" w:rsidRPr="0029155B" w14:paraId="22E31C2F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1902B8A" w14:textId="0635A49C" w:rsidR="007A4A4C" w:rsidRPr="00925456" w:rsidRDefault="007A4A4C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voci dell’export serbo in Italia</w:t>
            </w:r>
          </w:p>
        </w:tc>
      </w:tr>
      <w:tr w:rsidR="007A4A4C" w:rsidRPr="00E178BF" w14:paraId="799F09B7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DBD02C0" w14:textId="603DFD71" w:rsidR="007A4A4C" w:rsidRPr="00FD1339" w:rsidRDefault="000901F4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71F6B1F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6B5D6956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Abbigliamento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168,453,000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24.0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Cereali e prodotti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135,055,000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19.6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Calzature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129,003,000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3.9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Ferro e acciaio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109,447,000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15.0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Veicoli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99,409,000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-50.2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ed atrezzature elettriche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95,345,000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27.6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Prodotti di caucciu e gomma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75,133,000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39.5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Metalli non ferrosi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55,579,000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68.0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Pelle e pellame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46,865,000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35.4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Mangimi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44,990,000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51.1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TOTALE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1,502,266,000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12.1</w:t>
            </w:r>
          </w:p>
        </w:tc>
      </w:tr>
    </w:tbl>
    <w:p w14:paraId="45783CB7" w14:textId="77777777" w:rsidR="007A4A4C" w:rsidRDefault="007A4A4C" w:rsidP="007A4A4C"/>
    <w:p w14:paraId="30BE097B" w14:textId="77777777" w:rsidR="007A4A4C" w:rsidRDefault="007A4A4C" w:rsidP="007A4A4C">
      <w:pPr>
        <w:pStyle w:val="Heading3"/>
        <w:rPr>
          <w:rFonts w:eastAsiaTheme="minorHAnsi"/>
          <w:b/>
          <w:i w:val="0"/>
          <w:sz w:val="44"/>
        </w:rPr>
      </w:pPr>
    </w:p>
    <w:p w14:paraId="057E74BA" w14:textId="0A7AC0F9" w:rsidR="007A4A4C" w:rsidRDefault="007A4A4C" w:rsidP="007A4A4C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0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taly-Esportazion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2249D83E" w14:textId="05F97674" w:rsidR="00250908" w:rsidRDefault="00250908">
      <w:pPr>
        <w:spacing w:after="200"/>
        <w:rPr>
          <w:rFonts w:eastAsiaTheme="minorHAnsi"/>
          <w:color w:val="161718" w:themeColor="text1"/>
        </w:rPr>
      </w:pPr>
      <w:r>
        <w:rPr>
          <w:rFonts w:eastAsiaTheme="minorHAnsi"/>
          <w:color w:val="161718" w:themeColor="text1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29155B" w14:paraId="2E066AD1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276AE38" w14:textId="258536FF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dell’import serbo dall’Italia</w:t>
            </w:r>
          </w:p>
        </w:tc>
      </w:tr>
      <w:tr w:rsidR="00250908" w:rsidRPr="00E178BF" w14:paraId="152EE906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73CB0E9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7E5BC471" w14:textId="37CC6E95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218C0F2D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Merce non catalogabile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211,906,000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21.1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industriali per uso generale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152,701,000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20.3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Filati, tessuti e prodotti tessili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129,033,000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18.3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Pelle e pellame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111,130,000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37.8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Ferro e acciaio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102,074,000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23.5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Macchinari industriali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79,508,000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10.4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Prodotti di metallo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73,530,000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6.9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ed atrezzature elettriche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73,006,000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25.4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Veicoli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70,518,000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-42.1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Vari prodotti finali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68,831,000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23.3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TOTALE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1,903,827,000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13.0</w:t>
            </w:r>
          </w:p>
        </w:tc>
      </w:tr>
    </w:tbl>
    <w:p w14:paraId="24471254" w14:textId="77777777" w:rsidR="00250908" w:rsidRDefault="00250908" w:rsidP="00250908"/>
    <w:p w14:paraId="5596E6B9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191E289E" w14:textId="6DE15825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1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taly-Importazion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508EDF8" w14:textId="77777777" w:rsidR="00250908" w:rsidRDefault="00250908" w:rsidP="00250908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29155B" w14:paraId="7794E550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9E2241" w14:textId="57AD0CCD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dell’interscambio Serbia - Italia</w:t>
            </w:r>
          </w:p>
        </w:tc>
      </w:tr>
      <w:tr w:rsidR="00250908" w:rsidRPr="00E178BF" w14:paraId="44CAD0A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2E15C4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105C2AA" w14:textId="6D300C55" w:rsidR="00250908" w:rsidRPr="00FD1339" w:rsidRDefault="000202E7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509D204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Merce non catalogabile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211,922,000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21.1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Ferro e acciaio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211,521,000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19.1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Abbigliamento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202,403,000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27.8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industriali per uso generale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188,340,000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19.3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Veicoli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169,927,000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-46.8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ed atrezzature elettriche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168,351,000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26.6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Filati, tessuti e prodotti tessili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165,862,000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24.9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Pelle e pellame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157,995,000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37.1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Calzature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152,817,000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6.5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Cereali e prodotti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152,501,000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22.5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TOTALE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3,406,093,000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proofErr w:type="gramStart"/>
            <w:r w:rsidRPr="00C47617">
              <w:rPr>
                <w:color w:val="282660" w:themeColor="text2"/>
                <w:sz w:val="24"/>
                <w:szCs w:val="20"/>
              </w:rPr>
              <w:t xml:space="preserve">12.6</w:t>
            </w:r>
          </w:p>
        </w:tc>
      </w:tr>
    </w:tbl>
    <w:p w14:paraId="1D1F3453" w14:textId="77777777" w:rsidR="00250908" w:rsidRDefault="00250908" w:rsidP="00250908"/>
    <w:p w14:paraId="51271617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63874433" w14:textId="42544BC3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proofErr w:type="gramStart"/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2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taly-Interscamb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250908" w:rsidRPr="00D41D71" w:rsidSect="004B7E44">
      <w:headerReference w:type="default" r:id="rId7"/>
      <w:footerReference w:type="default" r:id="rId8"/>
      <w:footerReference w:type="first" r:id="rId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AE8D2" w14:textId="77777777" w:rsidR="0090427A" w:rsidRDefault="0090427A" w:rsidP="004B7E44">
      <w:r>
        <w:separator/>
      </w:r>
    </w:p>
  </w:endnote>
  <w:endnote w:type="continuationSeparator" w:id="0">
    <w:p w14:paraId="1024767F" w14:textId="77777777" w:rsidR="0090427A" w:rsidRDefault="0090427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4063E" w:themeFill="accent1"/>
      <w:tblLook w:val="0000" w:firstRow="0" w:lastRow="0" w:firstColumn="0" w:lastColumn="0" w:noHBand="0" w:noVBand="0"/>
    </w:tblPr>
    <w:tblGrid>
      <w:gridCol w:w="12258"/>
    </w:tblGrid>
    <w:tr w:rsidR="004B7E44" w14:paraId="314B39A0" w14:textId="77777777" w:rsidTr="004E0862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A4063E" w:themeFill="accent1"/>
          <w:vAlign w:val="center"/>
        </w:tcPr>
        <w:p w14:paraId="0DDB4DFA" w14:textId="30D16577" w:rsidR="004B7E44" w:rsidRDefault="002F5FA2" w:rsidP="004E0862">
          <w:pPr>
            <w:pStyle w:val="Footer"/>
            <w:jc w:val="right"/>
          </w:pPr>
          <w:r w:rsidRPr="004E0862">
            <w:rPr>
              <w:sz w:val="24"/>
              <w:szCs w:val="20"/>
            </w:rPr>
            <w:t xml:space="preserve">Report </w:t>
          </w:r>
          <w:proofErr w:type="spellStart"/>
          <w:r w:rsidRPr="004E0862">
            <w:rPr>
              <w:sz w:val="24"/>
              <w:szCs w:val="20"/>
            </w:rPr>
            <w:t xml:space="preserve">commercio</w:t>
          </w:r>
          <w:proofErr w:type="spellEnd"/>
          <w:r w:rsidRPr="004E0862">
            <w:rPr>
              <w:sz w:val="24"/>
              <w:szCs w:val="20"/>
            </w:rPr>
            <w:t xml:space="preserve"> Serbia </w:t>
          </w:r>
          <w:proofErr w:type="gramStart"/>
          <w:r w:rsidRPr="004E0862">
            <w:rPr>
              <w:sz w:val="24"/>
              <w:szCs w:val="20"/>
            </w:rPr>
            <w:t xml:space="preserve"> 01-09.2022.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8DA2F7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117D" w14:textId="77777777" w:rsidR="0090427A" w:rsidRDefault="0090427A" w:rsidP="004B7E44">
      <w:r>
        <w:separator/>
      </w:r>
    </w:p>
  </w:footnote>
  <w:footnote w:type="continuationSeparator" w:id="0">
    <w:p w14:paraId="0C476048" w14:textId="77777777" w:rsidR="0090427A" w:rsidRDefault="0090427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084159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EB8BEF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E89548F" wp14:editId="357DC892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F61D59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E89548F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8F61D59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45"/>
    <w:rsid w:val="000202E7"/>
    <w:rsid w:val="000901F4"/>
    <w:rsid w:val="000941D4"/>
    <w:rsid w:val="000D7895"/>
    <w:rsid w:val="002057D4"/>
    <w:rsid w:val="0021297F"/>
    <w:rsid w:val="0021673F"/>
    <w:rsid w:val="00243B57"/>
    <w:rsid w:val="00250908"/>
    <w:rsid w:val="00263195"/>
    <w:rsid w:val="002871C7"/>
    <w:rsid w:val="0029155B"/>
    <w:rsid w:val="00293B83"/>
    <w:rsid w:val="002A3EF5"/>
    <w:rsid w:val="002C2A43"/>
    <w:rsid w:val="002D3C1F"/>
    <w:rsid w:val="002F5FA2"/>
    <w:rsid w:val="004A4C3C"/>
    <w:rsid w:val="004B7E44"/>
    <w:rsid w:val="004C6E4F"/>
    <w:rsid w:val="004D5252"/>
    <w:rsid w:val="004E0862"/>
    <w:rsid w:val="004E294A"/>
    <w:rsid w:val="004F2B86"/>
    <w:rsid w:val="004F7F88"/>
    <w:rsid w:val="005117C9"/>
    <w:rsid w:val="00515818"/>
    <w:rsid w:val="00565D1D"/>
    <w:rsid w:val="00566825"/>
    <w:rsid w:val="005A718F"/>
    <w:rsid w:val="006701EF"/>
    <w:rsid w:val="006911E8"/>
    <w:rsid w:val="006A3CE7"/>
    <w:rsid w:val="00746FE4"/>
    <w:rsid w:val="007516CF"/>
    <w:rsid w:val="0079560E"/>
    <w:rsid w:val="007A4A4C"/>
    <w:rsid w:val="008806F0"/>
    <w:rsid w:val="008B33BC"/>
    <w:rsid w:val="008E6359"/>
    <w:rsid w:val="008F5DF7"/>
    <w:rsid w:val="008F7FBE"/>
    <w:rsid w:val="0090427A"/>
    <w:rsid w:val="009120E9"/>
    <w:rsid w:val="00917587"/>
    <w:rsid w:val="00925456"/>
    <w:rsid w:val="00945900"/>
    <w:rsid w:val="00961664"/>
    <w:rsid w:val="009A6BFF"/>
    <w:rsid w:val="009C396C"/>
    <w:rsid w:val="009F24B9"/>
    <w:rsid w:val="00A74C60"/>
    <w:rsid w:val="00A82050"/>
    <w:rsid w:val="00AC2B6A"/>
    <w:rsid w:val="00B46210"/>
    <w:rsid w:val="00B54A52"/>
    <w:rsid w:val="00B572B4"/>
    <w:rsid w:val="00B84F32"/>
    <w:rsid w:val="00B947B8"/>
    <w:rsid w:val="00C47617"/>
    <w:rsid w:val="00C76515"/>
    <w:rsid w:val="00CA605C"/>
    <w:rsid w:val="00CA64E9"/>
    <w:rsid w:val="00CD3304"/>
    <w:rsid w:val="00D41D71"/>
    <w:rsid w:val="00D43950"/>
    <w:rsid w:val="00DB26A7"/>
    <w:rsid w:val="00DF268F"/>
    <w:rsid w:val="00E178BF"/>
    <w:rsid w:val="00E76CAD"/>
    <w:rsid w:val="00E94B5F"/>
    <w:rsid w:val="00E96734"/>
    <w:rsid w:val="00EA6C4C"/>
    <w:rsid w:val="00F30845"/>
    <w:rsid w:val="00F51A44"/>
    <w:rsid w:val="00F64673"/>
    <w:rsid w:val="00FA5BFF"/>
    <w:rsid w:val="00FD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EE847"/>
  <w15:chartTrackingRefBased/>
  <w15:docId w15:val="{9C855477-39BF-4849-9913-955A59A59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table" w:styleId="TableGrid">
    <w:name w:val="Table Grid"/>
    <w:basedOn w:val="TableNormal"/>
    <w:uiPriority w:val="39"/>
    <w:rsid w:val="00E17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F7F88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C47617"/>
    <w:pPr>
      <w:spacing w:after="0" w:line="240" w:lineRule="auto"/>
    </w:pPr>
    <w:tblPr>
      <w:tblStyleRowBandSize w:val="1"/>
      <w:tblStyleColBandSize w:val="1"/>
      <w:tblBorders>
        <w:top w:val="single" w:sz="4" w:space="0" w:color="51D6CA" w:themeColor="accent3" w:themeTint="99"/>
        <w:left w:val="single" w:sz="4" w:space="0" w:color="51D6CA" w:themeColor="accent3" w:themeTint="99"/>
        <w:bottom w:val="single" w:sz="4" w:space="0" w:color="51D6CA" w:themeColor="accent3" w:themeTint="99"/>
        <w:right w:val="single" w:sz="4" w:space="0" w:color="51D6CA" w:themeColor="accent3" w:themeTint="99"/>
        <w:insideH w:val="single" w:sz="4" w:space="0" w:color="51D6CA" w:themeColor="accent3" w:themeTint="99"/>
        <w:insideV w:val="single" w:sz="4" w:space="0" w:color="51D6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7D74" w:themeColor="accent3"/>
          <w:left w:val="single" w:sz="4" w:space="0" w:color="1D7D74" w:themeColor="accent3"/>
          <w:bottom w:val="single" w:sz="4" w:space="0" w:color="1D7D74" w:themeColor="accent3"/>
          <w:right w:val="single" w:sz="4" w:space="0" w:color="1D7D74" w:themeColor="accent3"/>
          <w:insideH w:val="nil"/>
          <w:insideV w:val="nil"/>
        </w:tcBorders>
        <w:shd w:val="clear" w:color="auto" w:fill="1D7D74" w:themeFill="accent3"/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29155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7D7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7D7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7D7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7D74" w:themeFill="accent3"/>
      </w:tcPr>
    </w:tblStylePr>
    <w:tblStylePr w:type="band1Vert">
      <w:tblPr/>
      <w:tcPr>
        <w:shd w:val="clear" w:color="auto" w:fill="8BE4DB" w:themeFill="accent3" w:themeFillTint="66"/>
      </w:tcPr>
    </w:tblStylePr>
    <w:tblStylePr w:type="band1Horz">
      <w:tblPr/>
      <w:tcPr>
        <w:shd w:val="clear" w:color="auto" w:fill="8BE4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mark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192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 Aleksendrić</cp:lastModifiedBy>
  <cp:revision>47</cp:revision>
  <dcterms:created xsi:type="dcterms:W3CDTF">2022-11-07T18:28:00Z</dcterms:created>
  <dcterms:modified xsi:type="dcterms:W3CDTF">2022-11-13T19:05:00Z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b1d6970d-496d-46d5-9da3-29b2b5b7d7c2</vt:lpwstr>
  </property>
</Properties>
</file>